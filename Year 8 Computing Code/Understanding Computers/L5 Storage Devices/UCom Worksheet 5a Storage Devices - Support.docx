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2D08" w:rsidRPr="00EA43F3" w:rsidRDefault="009C2C99" w:rsidP="004E39BC">
      <w:pPr>
        <w:rPr>
          <w:rFonts w:ascii="Arial" w:hAnsi="Arial" w:cs="Arial"/>
          <w:color w:val="404040"/>
          <w:sz w:val="24"/>
        </w:rPr>
      </w:pPr>
      <w:r>
        <w:rPr>
          <w:rFonts w:ascii="Arial" w:hAnsi="Arial" w:cs="Arial"/>
          <w:b/>
          <w:color w:val="404040"/>
          <w:sz w:val="32"/>
        </w:rPr>
        <w:br/>
        <w:t>W</w:t>
      </w:r>
      <w:r w:rsidR="004E39BC" w:rsidRPr="00EA43F3">
        <w:rPr>
          <w:rFonts w:ascii="Arial" w:hAnsi="Arial" w:cs="Arial"/>
          <w:b/>
          <w:color w:val="404040"/>
          <w:sz w:val="32"/>
        </w:rPr>
        <w:t xml:space="preserve">orksheet </w:t>
      </w:r>
      <w:r w:rsidR="00F30CD0">
        <w:rPr>
          <w:rFonts w:ascii="Arial" w:hAnsi="Arial" w:cs="Arial"/>
          <w:b/>
          <w:color w:val="404040"/>
          <w:sz w:val="32"/>
        </w:rPr>
        <w:t>5a</w:t>
      </w:r>
      <w:r w:rsidR="004E39BC" w:rsidRPr="00EA43F3">
        <w:rPr>
          <w:rFonts w:ascii="Arial" w:hAnsi="Arial" w:cs="Arial"/>
          <w:b/>
          <w:color w:val="404040"/>
          <w:sz w:val="32"/>
        </w:rPr>
        <w:t>: Storage Devices</w:t>
      </w:r>
    </w:p>
    <w:p w:rsidR="004B268A" w:rsidRPr="009C2C99" w:rsidRDefault="004B268A" w:rsidP="004B268A">
      <w:pPr>
        <w:pStyle w:val="Heading1"/>
        <w:spacing w:before="0" w:after="240"/>
        <w:rPr>
          <w:rFonts w:ascii="Arial" w:hAnsi="Arial" w:cs="Arial"/>
          <w:b w:val="0"/>
          <w:bCs w:val="0"/>
          <w:color w:val="auto"/>
          <w:sz w:val="22"/>
          <w:szCs w:val="22"/>
        </w:rPr>
      </w:pPr>
      <w:r w:rsidRPr="009C2C99">
        <w:rPr>
          <w:rFonts w:ascii="Arial" w:hAnsi="Arial" w:cs="Arial"/>
          <w:b w:val="0"/>
          <w:bCs w:val="0"/>
          <w:color w:val="auto"/>
          <w:sz w:val="22"/>
          <w:szCs w:val="22"/>
        </w:rPr>
        <w:t>For each of the devices shown below, research their storage capacities and some of the strengths and weaknesses of each. Consider also portability and durability.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405"/>
        <w:gridCol w:w="1661"/>
        <w:gridCol w:w="2450"/>
        <w:gridCol w:w="2500"/>
      </w:tblGrid>
      <w:tr w:rsidR="004B268A" w:rsidRPr="00861969" w:rsidTr="00254DD7">
        <w:trPr>
          <w:trHeight w:val="567"/>
        </w:trPr>
        <w:tc>
          <w:tcPr>
            <w:tcW w:w="2405" w:type="dxa"/>
            <w:shd w:val="clear" w:color="auto" w:fill="C0F9EC"/>
            <w:vAlign w:val="center"/>
          </w:tcPr>
          <w:p w:rsidR="004B268A" w:rsidRPr="00254DD7" w:rsidRDefault="004B268A" w:rsidP="009C2C99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 w:themeColor="text1"/>
                <w:sz w:val="24"/>
              </w:rPr>
            </w:pPr>
            <w:r w:rsidRPr="00254DD7">
              <w:rPr>
                <w:rFonts w:ascii="Arial" w:hAnsi="Arial" w:cs="Arial"/>
                <w:b/>
                <w:color w:val="000000" w:themeColor="text1"/>
                <w:sz w:val="24"/>
              </w:rPr>
              <w:t>Device Image</w:t>
            </w:r>
          </w:p>
        </w:tc>
        <w:tc>
          <w:tcPr>
            <w:tcW w:w="1661" w:type="dxa"/>
            <w:shd w:val="clear" w:color="auto" w:fill="C0F9EC"/>
            <w:vAlign w:val="center"/>
          </w:tcPr>
          <w:p w:rsidR="004B268A" w:rsidRPr="00254DD7" w:rsidRDefault="00AD2917" w:rsidP="009C2C99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 w:themeColor="text1"/>
                <w:sz w:val="24"/>
              </w:rPr>
            </w:pPr>
            <w:r w:rsidRPr="00254DD7">
              <w:rPr>
                <w:rFonts w:ascii="Arial" w:hAnsi="Arial" w:cs="Arial"/>
                <w:b/>
                <w:color w:val="000000" w:themeColor="text1"/>
                <w:sz w:val="24"/>
              </w:rPr>
              <w:t>Name and c</w:t>
            </w:r>
            <w:r w:rsidR="004B268A" w:rsidRPr="00254DD7">
              <w:rPr>
                <w:rFonts w:ascii="Arial" w:hAnsi="Arial" w:cs="Arial"/>
                <w:b/>
                <w:color w:val="000000" w:themeColor="text1"/>
                <w:sz w:val="24"/>
              </w:rPr>
              <w:t>apacity</w:t>
            </w:r>
          </w:p>
        </w:tc>
        <w:tc>
          <w:tcPr>
            <w:tcW w:w="2450" w:type="dxa"/>
            <w:shd w:val="clear" w:color="auto" w:fill="C0F9EC"/>
            <w:vAlign w:val="center"/>
          </w:tcPr>
          <w:p w:rsidR="004B268A" w:rsidRPr="00254DD7" w:rsidRDefault="004B268A" w:rsidP="009C2C99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 w:themeColor="text1"/>
                <w:sz w:val="24"/>
              </w:rPr>
            </w:pPr>
            <w:r w:rsidRPr="00254DD7">
              <w:rPr>
                <w:rFonts w:ascii="Arial" w:hAnsi="Arial" w:cs="Arial"/>
                <w:b/>
                <w:color w:val="000000" w:themeColor="text1"/>
                <w:sz w:val="24"/>
              </w:rPr>
              <w:t>Strengths</w:t>
            </w:r>
          </w:p>
        </w:tc>
        <w:tc>
          <w:tcPr>
            <w:tcW w:w="2500" w:type="dxa"/>
            <w:shd w:val="clear" w:color="auto" w:fill="C0F9EC"/>
            <w:vAlign w:val="center"/>
          </w:tcPr>
          <w:p w:rsidR="004B268A" w:rsidRPr="00254DD7" w:rsidRDefault="004B268A" w:rsidP="009C2C99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 w:themeColor="text1"/>
                <w:sz w:val="24"/>
              </w:rPr>
            </w:pPr>
            <w:r w:rsidRPr="00254DD7">
              <w:rPr>
                <w:rFonts w:ascii="Arial" w:hAnsi="Arial" w:cs="Arial"/>
                <w:b/>
                <w:color w:val="000000" w:themeColor="text1"/>
                <w:sz w:val="24"/>
              </w:rPr>
              <w:t>Weaknesses</w:t>
            </w:r>
          </w:p>
        </w:tc>
      </w:tr>
      <w:tr w:rsidR="004B268A" w:rsidRPr="00861969" w:rsidTr="008330E9">
        <w:trPr>
          <w:trHeight w:val="1871"/>
        </w:trPr>
        <w:tc>
          <w:tcPr>
            <w:tcW w:w="2405" w:type="dxa"/>
            <w:vAlign w:val="center"/>
          </w:tcPr>
          <w:p w:rsidR="004B268A" w:rsidRPr="00861969" w:rsidRDefault="004B268A" w:rsidP="00CC6AE4">
            <w:pPr>
              <w:spacing w:before="240" w:after="0" w:line="240" w:lineRule="auto"/>
              <w:jc w:val="center"/>
              <w:rPr>
                <w:rFonts w:ascii="Arial" w:hAnsi="Arial" w:cs="Arial"/>
                <w:sz w:val="24"/>
              </w:rPr>
            </w:pPr>
            <w:r w:rsidRPr="00861969">
              <w:rPr>
                <w:rFonts w:ascii="Arial" w:hAnsi="Arial" w:cs="Arial"/>
                <w:noProof/>
                <w:sz w:val="24"/>
              </w:rPr>
              <w:drawing>
                <wp:inline distT="0" distB="0" distL="0" distR="0" wp14:anchorId="243EB0B9" wp14:editId="140E7CFB">
                  <wp:extent cx="793750" cy="819785"/>
                  <wp:effectExtent l="0" t="0" r="6350" b="0"/>
                  <wp:docPr id="7" name="Picture 4" descr="http://t3.gstatic.com/images?q=tbn:ANd9GcQx0GZ4-b0bUoaFKMP5lFe9nspHokD0OJ_EcrxdJHyoUkSp1WDIfDedUL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t3.gstatic.com/images?q=tbn:ANd9GcQx0GZ4-b0bUoaFKMP5lFe9nspHokD0OJ_EcrxdJHyoUkSp1WDIfDedUL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3750" cy="819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1" w:type="dxa"/>
            <w:vAlign w:val="center"/>
          </w:tcPr>
          <w:p w:rsidR="004B268A" w:rsidRPr="008330E9" w:rsidRDefault="008330E9" w:rsidP="008330E9">
            <w:pPr>
              <w:spacing w:before="240" w:after="0" w:line="240" w:lineRule="auto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Floppy Disk</w:t>
            </w:r>
          </w:p>
        </w:tc>
        <w:tc>
          <w:tcPr>
            <w:tcW w:w="2450" w:type="dxa"/>
            <w:vAlign w:val="center"/>
          </w:tcPr>
          <w:p w:rsidR="004B268A" w:rsidRPr="008330E9" w:rsidRDefault="004B268A" w:rsidP="008330E9">
            <w:pPr>
              <w:spacing w:before="240" w:after="0" w:line="240" w:lineRule="auto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bookmarkStart w:id="0" w:name="_GoBack"/>
            <w:bookmarkEnd w:id="0"/>
          </w:p>
        </w:tc>
        <w:tc>
          <w:tcPr>
            <w:tcW w:w="2500" w:type="dxa"/>
            <w:vAlign w:val="center"/>
          </w:tcPr>
          <w:p w:rsidR="004B268A" w:rsidRPr="008330E9" w:rsidRDefault="008330E9" w:rsidP="008330E9">
            <w:pPr>
              <w:spacing w:before="240" w:after="0" w:line="240" w:lineRule="auto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Storage capacity is small </w:t>
            </w:r>
          </w:p>
        </w:tc>
      </w:tr>
      <w:tr w:rsidR="004B268A" w:rsidRPr="00861969" w:rsidTr="009C2C99">
        <w:trPr>
          <w:trHeight w:val="1871"/>
        </w:trPr>
        <w:tc>
          <w:tcPr>
            <w:tcW w:w="2405" w:type="dxa"/>
            <w:vAlign w:val="center"/>
          </w:tcPr>
          <w:p w:rsidR="004B268A" w:rsidRPr="00861969" w:rsidRDefault="004B268A" w:rsidP="00CC6AE4">
            <w:pPr>
              <w:spacing w:before="240" w:after="0" w:line="240" w:lineRule="auto"/>
              <w:jc w:val="center"/>
              <w:rPr>
                <w:rFonts w:ascii="Arial" w:hAnsi="Arial" w:cs="Arial"/>
                <w:sz w:val="24"/>
              </w:rPr>
            </w:pPr>
            <w:r w:rsidRPr="00861969">
              <w:rPr>
                <w:rFonts w:ascii="Arial" w:hAnsi="Arial" w:cs="Arial"/>
                <w:noProof/>
                <w:sz w:val="24"/>
              </w:rPr>
              <w:drawing>
                <wp:inline distT="0" distB="0" distL="0" distR="0" wp14:anchorId="59C63228" wp14:editId="237F1508">
                  <wp:extent cx="1371600" cy="897255"/>
                  <wp:effectExtent l="0" t="0" r="0" b="0"/>
                  <wp:docPr id="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905" t="16252" r="18381" b="156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897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1" w:type="dxa"/>
          </w:tcPr>
          <w:p w:rsidR="004B268A" w:rsidRPr="00861969" w:rsidRDefault="004B268A" w:rsidP="00CC6AE4">
            <w:pPr>
              <w:spacing w:before="240" w:after="0" w:line="240" w:lineRule="auto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2450" w:type="dxa"/>
          </w:tcPr>
          <w:p w:rsidR="004B268A" w:rsidRPr="00861969" w:rsidRDefault="004B268A" w:rsidP="00CC6AE4">
            <w:pPr>
              <w:spacing w:before="240" w:after="0" w:line="240" w:lineRule="auto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2500" w:type="dxa"/>
          </w:tcPr>
          <w:p w:rsidR="004B268A" w:rsidRPr="00861969" w:rsidRDefault="004B268A" w:rsidP="00CC6AE4">
            <w:pPr>
              <w:spacing w:before="240" w:after="0" w:line="240" w:lineRule="auto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</w:tr>
      <w:tr w:rsidR="004B268A" w:rsidRPr="00861969" w:rsidTr="009C2C99">
        <w:trPr>
          <w:trHeight w:val="1871"/>
        </w:trPr>
        <w:tc>
          <w:tcPr>
            <w:tcW w:w="2405" w:type="dxa"/>
            <w:vAlign w:val="center"/>
          </w:tcPr>
          <w:p w:rsidR="004B268A" w:rsidRPr="00861969" w:rsidRDefault="004B268A" w:rsidP="00CC6AE4">
            <w:pPr>
              <w:spacing w:before="240" w:after="0" w:line="24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noProof/>
                <w:sz w:val="24"/>
              </w:rPr>
              <w:drawing>
                <wp:inline distT="0" distB="0" distL="0" distR="0" wp14:anchorId="5D5687FB" wp14:editId="5BAB8B3D">
                  <wp:extent cx="974306" cy="1242556"/>
                  <wp:effectExtent l="0" t="635" r="0" b="0"/>
                  <wp:docPr id="12" name="Picture 12" descr="C:\Users\Rob\Dropbox\PG Online Direction\Chapter 2\Internal drive ope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Rob\Dropbox\PG Online Direction\Chapter 2\Internal drive ope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981407" cy="1251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1" w:type="dxa"/>
          </w:tcPr>
          <w:p w:rsidR="004B268A" w:rsidRPr="00861969" w:rsidRDefault="004B268A" w:rsidP="00CC6AE4">
            <w:pPr>
              <w:spacing w:before="240" w:after="0" w:line="240" w:lineRule="auto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2450" w:type="dxa"/>
          </w:tcPr>
          <w:p w:rsidR="004B268A" w:rsidRPr="00861969" w:rsidRDefault="004B268A" w:rsidP="00CC6AE4">
            <w:pPr>
              <w:spacing w:before="240" w:after="0" w:line="240" w:lineRule="auto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2500" w:type="dxa"/>
          </w:tcPr>
          <w:p w:rsidR="004B268A" w:rsidRPr="00861969" w:rsidRDefault="004B268A" w:rsidP="00CC6AE4">
            <w:pPr>
              <w:spacing w:before="240" w:after="0" w:line="240" w:lineRule="auto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</w:tr>
      <w:tr w:rsidR="004B268A" w:rsidRPr="00861969" w:rsidTr="009C2C99">
        <w:trPr>
          <w:trHeight w:val="1871"/>
        </w:trPr>
        <w:tc>
          <w:tcPr>
            <w:tcW w:w="2405" w:type="dxa"/>
            <w:vAlign w:val="center"/>
          </w:tcPr>
          <w:p w:rsidR="004B268A" w:rsidRPr="00861969" w:rsidRDefault="004B268A" w:rsidP="00CC6AE4">
            <w:pPr>
              <w:spacing w:before="240" w:after="0" w:line="240" w:lineRule="auto"/>
              <w:jc w:val="center"/>
              <w:rPr>
                <w:rFonts w:ascii="Arial" w:hAnsi="Arial" w:cs="Arial"/>
                <w:sz w:val="24"/>
              </w:rPr>
            </w:pPr>
            <w:r w:rsidRPr="00861969">
              <w:rPr>
                <w:rFonts w:ascii="Arial" w:hAnsi="Arial" w:cs="Arial"/>
                <w:noProof/>
                <w:sz w:val="24"/>
              </w:rPr>
              <w:drawing>
                <wp:inline distT="0" distB="0" distL="0" distR="0" wp14:anchorId="5F0981F1" wp14:editId="0ACAF224">
                  <wp:extent cx="1026795" cy="1026795"/>
                  <wp:effectExtent l="0" t="0" r="1905" b="1905"/>
                  <wp:docPr id="4" name="Picture 6" descr="http://t2.gstatic.com/images?q=tbn:ANd9GcSItn9G-m1m97VFL6vO3NZGOdlC8hQDKJECGSXSJ7HE46IF6v__V1lm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t2.gstatic.com/images?q=tbn:ANd9GcSItn9G-m1m97VFL6vO3NZGOdlC8hQDKJECGSXSJ7HE46IF6v__V1lm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6795" cy="1026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1" w:type="dxa"/>
          </w:tcPr>
          <w:p w:rsidR="004B268A" w:rsidRPr="00861969" w:rsidRDefault="004B268A" w:rsidP="00CC6AE4">
            <w:pPr>
              <w:spacing w:before="240" w:after="0" w:line="240" w:lineRule="auto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2450" w:type="dxa"/>
          </w:tcPr>
          <w:p w:rsidR="004B268A" w:rsidRPr="00861969" w:rsidRDefault="004B268A" w:rsidP="00CC6AE4">
            <w:pPr>
              <w:spacing w:before="240" w:after="0" w:line="240" w:lineRule="auto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2500" w:type="dxa"/>
          </w:tcPr>
          <w:p w:rsidR="004B268A" w:rsidRPr="00861969" w:rsidRDefault="004B268A" w:rsidP="00CC6AE4">
            <w:pPr>
              <w:spacing w:before="240" w:after="0" w:line="240" w:lineRule="auto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</w:tr>
      <w:tr w:rsidR="004B268A" w:rsidRPr="00861969" w:rsidTr="009C2C99">
        <w:trPr>
          <w:trHeight w:val="1871"/>
        </w:trPr>
        <w:tc>
          <w:tcPr>
            <w:tcW w:w="2405" w:type="dxa"/>
            <w:vAlign w:val="center"/>
          </w:tcPr>
          <w:p w:rsidR="004B268A" w:rsidRPr="00861969" w:rsidRDefault="004B268A" w:rsidP="00CC6AE4">
            <w:pPr>
              <w:spacing w:before="240" w:after="0" w:line="240" w:lineRule="auto"/>
              <w:jc w:val="center"/>
              <w:rPr>
                <w:rFonts w:ascii="Arial" w:hAnsi="Arial" w:cs="Arial"/>
                <w:sz w:val="24"/>
              </w:rPr>
            </w:pPr>
            <w:r w:rsidRPr="00861969">
              <w:rPr>
                <w:rFonts w:ascii="Arial" w:hAnsi="Arial" w:cs="Arial"/>
                <w:noProof/>
              </w:rPr>
              <w:drawing>
                <wp:inline distT="0" distB="0" distL="0" distR="0" wp14:anchorId="26B7FEA9" wp14:editId="7BB159FB">
                  <wp:extent cx="1087120" cy="897255"/>
                  <wp:effectExtent l="0" t="0" r="0" b="0"/>
                  <wp:docPr id="5" name="Picture 5" descr="SDC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DC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7120" cy="897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1" w:type="dxa"/>
          </w:tcPr>
          <w:p w:rsidR="004B268A" w:rsidRPr="00861969" w:rsidRDefault="004B268A" w:rsidP="00CC6AE4">
            <w:pPr>
              <w:spacing w:before="240" w:after="0" w:line="240" w:lineRule="auto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2450" w:type="dxa"/>
          </w:tcPr>
          <w:p w:rsidR="004B268A" w:rsidRPr="00861969" w:rsidRDefault="004B268A" w:rsidP="00CC6AE4">
            <w:pPr>
              <w:spacing w:before="240" w:after="0" w:line="240" w:lineRule="auto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2500" w:type="dxa"/>
          </w:tcPr>
          <w:p w:rsidR="004B268A" w:rsidRPr="00861969" w:rsidRDefault="004B268A" w:rsidP="00CC6AE4">
            <w:pPr>
              <w:spacing w:before="240" w:after="0" w:line="240" w:lineRule="auto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</w:tr>
      <w:tr w:rsidR="004B268A" w:rsidRPr="00861969" w:rsidTr="009C2C99">
        <w:trPr>
          <w:trHeight w:val="1871"/>
        </w:trPr>
        <w:tc>
          <w:tcPr>
            <w:tcW w:w="2405" w:type="dxa"/>
            <w:vAlign w:val="center"/>
          </w:tcPr>
          <w:p w:rsidR="004B268A" w:rsidRPr="00861969" w:rsidRDefault="00AD2917" w:rsidP="00CC6AE4">
            <w:pPr>
              <w:spacing w:before="240" w:after="0" w:line="240" w:lineRule="auto"/>
              <w:jc w:val="center"/>
              <w:rPr>
                <w:rFonts w:ascii="Arial" w:hAnsi="Arial" w:cs="Arial"/>
                <w:sz w:val="24"/>
              </w:rPr>
            </w:pPr>
            <w:r w:rsidRPr="00861969">
              <w:rPr>
                <w:rFonts w:ascii="Arial" w:hAnsi="Arial" w:cs="Arial"/>
              </w:rPr>
              <w:object w:dxaOrig="6096" w:dyaOrig="304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9.2pt;height:65.65pt" o:ole="">
                  <v:imagedata r:id="rId13" o:title=""/>
                </v:shape>
                <o:OLEObject Type="Embed" ProgID="Unknown" ShapeID="_x0000_i1025" DrawAspect="Content" ObjectID="_1609663239" r:id="rId14"/>
              </w:object>
            </w:r>
          </w:p>
        </w:tc>
        <w:tc>
          <w:tcPr>
            <w:tcW w:w="1661" w:type="dxa"/>
          </w:tcPr>
          <w:p w:rsidR="004B268A" w:rsidRPr="00861969" w:rsidRDefault="004B268A" w:rsidP="00CC6AE4">
            <w:pPr>
              <w:spacing w:before="240" w:after="0" w:line="240" w:lineRule="auto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2450" w:type="dxa"/>
          </w:tcPr>
          <w:p w:rsidR="004B268A" w:rsidRPr="00861969" w:rsidRDefault="004B268A" w:rsidP="00CC6AE4">
            <w:pPr>
              <w:spacing w:before="240" w:after="0" w:line="240" w:lineRule="auto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2500" w:type="dxa"/>
          </w:tcPr>
          <w:p w:rsidR="004B268A" w:rsidRPr="00861969" w:rsidRDefault="004B268A" w:rsidP="00CC6AE4">
            <w:pPr>
              <w:spacing w:before="240" w:after="0" w:line="240" w:lineRule="auto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</w:tr>
    </w:tbl>
    <w:p w:rsidR="00182D08" w:rsidRDefault="00182D08" w:rsidP="009C2C99">
      <w:pPr>
        <w:jc w:val="right"/>
        <w:rPr>
          <w:sz w:val="24"/>
        </w:rPr>
      </w:pPr>
    </w:p>
    <w:sectPr w:rsidR="00182D08" w:rsidSect="004E7D59">
      <w:headerReference w:type="default" r:id="rId15"/>
      <w:footerReference w:type="default" r:id="rId16"/>
      <w:type w:val="continuous"/>
      <w:pgSz w:w="11906" w:h="16838"/>
      <w:pgMar w:top="1440" w:right="1440" w:bottom="993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36FA" w:rsidRDefault="003636FA" w:rsidP="00C8649F">
      <w:pPr>
        <w:spacing w:after="0" w:line="240" w:lineRule="auto"/>
      </w:pPr>
      <w:r>
        <w:separator/>
      </w:r>
    </w:p>
  </w:endnote>
  <w:endnote w:type="continuationSeparator" w:id="0">
    <w:p w:rsidR="003636FA" w:rsidRDefault="003636FA" w:rsidP="00C8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62091885"/>
      <w:docPartObj>
        <w:docPartGallery w:val="Page Numbers (Bottom of Page)"/>
        <w:docPartUnique/>
      </w:docPartObj>
    </w:sdtPr>
    <w:sdtEndPr>
      <w:rPr>
        <w:rFonts w:ascii="Arial" w:hAnsi="Arial" w:cs="Arial"/>
        <w:noProof/>
      </w:rPr>
    </w:sdtEndPr>
    <w:sdtContent>
      <w:p w:rsidR="009C2C99" w:rsidRPr="009C2C99" w:rsidRDefault="009C2C99">
        <w:pPr>
          <w:pStyle w:val="Footer"/>
          <w:jc w:val="right"/>
          <w:rPr>
            <w:rFonts w:ascii="Arial" w:hAnsi="Arial" w:cs="Arial"/>
          </w:rPr>
        </w:pPr>
        <w:r w:rsidRPr="009C2C99">
          <w:rPr>
            <w:rFonts w:ascii="Arial" w:hAnsi="Arial" w:cs="Arial"/>
          </w:rPr>
          <w:fldChar w:fldCharType="begin"/>
        </w:r>
        <w:r w:rsidRPr="009C2C99">
          <w:rPr>
            <w:rFonts w:ascii="Arial" w:hAnsi="Arial" w:cs="Arial"/>
          </w:rPr>
          <w:instrText xml:space="preserve"> PAGE   \* MERGEFORMAT </w:instrText>
        </w:r>
        <w:r w:rsidRPr="009C2C99">
          <w:rPr>
            <w:rFonts w:ascii="Arial" w:hAnsi="Arial" w:cs="Arial"/>
          </w:rPr>
          <w:fldChar w:fldCharType="separate"/>
        </w:r>
        <w:r w:rsidR="008330E9">
          <w:rPr>
            <w:rFonts w:ascii="Arial" w:hAnsi="Arial" w:cs="Arial"/>
            <w:noProof/>
          </w:rPr>
          <w:t>1</w:t>
        </w:r>
        <w:r w:rsidRPr="009C2C99">
          <w:rPr>
            <w:rFonts w:ascii="Arial" w:hAnsi="Arial" w:cs="Arial"/>
            <w:noProof/>
          </w:rPr>
          <w:fldChar w:fldCharType="end"/>
        </w:r>
      </w:p>
    </w:sdtContent>
  </w:sdt>
  <w:p w:rsidR="009C2C99" w:rsidRPr="009C2C99" w:rsidRDefault="009C2C99">
    <w:pPr>
      <w:pStyle w:val="Footer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36FA" w:rsidRDefault="003636FA" w:rsidP="00C8649F">
      <w:pPr>
        <w:spacing w:after="0" w:line="240" w:lineRule="auto"/>
      </w:pPr>
      <w:r>
        <w:separator/>
      </w:r>
    </w:p>
  </w:footnote>
  <w:footnote w:type="continuationSeparator" w:id="0">
    <w:p w:rsidR="003636FA" w:rsidRDefault="003636FA" w:rsidP="00C8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268A" w:rsidRDefault="004B268A" w:rsidP="004B268A">
    <w:pPr>
      <w:pStyle w:val="Header"/>
      <w:tabs>
        <w:tab w:val="clear" w:pos="4513"/>
        <w:tab w:val="left" w:pos="2378"/>
        <w:tab w:val="left" w:pos="6045"/>
      </w:tabs>
      <w:rPr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-902970</wp:posOffset>
              </wp:positionH>
              <wp:positionV relativeFrom="paragraph">
                <wp:posOffset>-447040</wp:posOffset>
              </wp:positionV>
              <wp:extent cx="7570470" cy="901065"/>
              <wp:effectExtent l="0" t="0" r="0" b="0"/>
              <wp:wrapNone/>
              <wp:docPr id="11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70470" cy="901065"/>
                      </a:xfrm>
                      <a:prstGeom prst="rect">
                        <a:avLst/>
                      </a:prstGeom>
                      <a:solidFill>
                        <a:srgbClr val="0F6078">
                          <a:alpha val="97255"/>
                        </a:srgbClr>
                      </a:solidFill>
                      <a:ln>
                        <a:noFill/>
                      </a:ln>
                      <a:extLst/>
                    </wps:spPr>
                    <wps:txbx>
                      <w:txbxContent>
                        <w:p w:rsidR="004B268A" w:rsidRDefault="0001772C" w:rsidP="004B268A">
                          <w:pPr>
                            <w:tabs>
                              <w:tab w:val="right" w:pos="426"/>
                            </w:tabs>
                            <w:spacing w:before="440" w:after="240"/>
                            <w:ind w:left="851" w:right="425"/>
                            <w:rPr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  <w:szCs w:val="36"/>
                            </w:rPr>
                            <w:t xml:space="preserve">Worksheet 5a </w:t>
                          </w:r>
                          <w:r w:rsidR="004B268A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  <w:szCs w:val="36"/>
                            </w:rPr>
                            <w:t>Storage devices</w:t>
                          </w:r>
                          <w:r w:rsidR="004B268A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  <w:szCs w:val="36"/>
                            </w:rPr>
                            <w:br/>
                          </w:r>
                          <w:r w:rsidR="004B268A">
                            <w:rPr>
                              <w:rFonts w:ascii="Arial" w:hAnsi="Arial" w:cs="Arial"/>
                              <w:color w:val="FFFFFF" w:themeColor="background1"/>
                              <w:sz w:val="32"/>
                              <w:szCs w:val="36"/>
                            </w:rPr>
                            <w:t>Understanding computers</w:t>
                          </w:r>
                        </w:p>
                        <w:p w:rsidR="004B268A" w:rsidRDefault="004B268A" w:rsidP="004B268A">
                          <w:pPr>
                            <w:tabs>
                              <w:tab w:val="right" w:pos="426"/>
                            </w:tabs>
                            <w:ind w:right="426"/>
                            <w:rPr>
                              <w:rFonts w:ascii="Arial" w:hAnsi="Arial" w:cs="Arial"/>
                              <w:b/>
                              <w:sz w:val="32"/>
                              <w:szCs w:val="36"/>
                            </w:rPr>
                          </w:pPr>
                          <w:r>
                            <w:rPr>
                              <w:rFonts w:ascii="Arial" w:hAnsi="Arial" w:cs="Arial"/>
                              <w:sz w:val="32"/>
                              <w:szCs w:val="36"/>
                            </w:rPr>
                            <w:tab/>
                          </w:r>
                          <w:r>
                            <w:rPr>
                              <w:rFonts w:ascii="Arial" w:hAnsi="Arial" w:cs="Arial"/>
                              <w:sz w:val="32"/>
                              <w:szCs w:val="36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id="Rectangle 11" o:spid="_x0000_s1026" style="position:absolute;margin-left:-71.1pt;margin-top:-35.2pt;width:596.1pt;height:70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" fillcolor="#0f6078" stroked="f">
              <v:fill opacity="63736f"/>
              <v:textbox>
                <w:txbxContent>
                  <w:p w:rsidR="004B268A" w:rsidRDefault="0001772C" w:rsidP="004B268A">
                    <w:pPr>
                      <w:tabs>
                        <w:tab w:val="right" w:pos="426"/>
                      </w:tabs>
                      <w:spacing w:before="440" w:after="240"/>
                      <w:ind w:left="851" w:right="425"/>
                      <w:rPr>
                        <w:color w:val="FFFFFF" w:themeColor="background1"/>
                        <w:sz w:val="36"/>
                        <w:szCs w:val="36"/>
                      </w:rPr>
                    </w:pPr>
                    <w:r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  <w:szCs w:val="36"/>
                      </w:rPr>
                      <w:t xml:space="preserve">Worksheet 5a </w:t>
                    </w:r>
                    <w:r w:rsidR="004B268A"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  <w:szCs w:val="36"/>
                      </w:rPr>
                      <w:t>Storage devices</w:t>
                    </w:r>
                    <w:r w:rsidR="004B268A"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  <w:szCs w:val="36"/>
                      </w:rPr>
                      <w:br/>
                    </w:r>
                    <w:r w:rsidR="004B268A">
                      <w:rPr>
                        <w:rFonts w:ascii="Arial" w:hAnsi="Arial" w:cs="Arial"/>
                        <w:color w:val="FFFFFF" w:themeColor="background1"/>
                        <w:sz w:val="32"/>
                        <w:szCs w:val="36"/>
                      </w:rPr>
                      <w:t>Understanding computers</w:t>
                    </w:r>
                  </w:p>
                  <w:p w:rsidR="004B268A" w:rsidRDefault="004B268A" w:rsidP="004B268A">
                    <w:pPr>
                      <w:tabs>
                        <w:tab w:val="right" w:pos="426"/>
                      </w:tabs>
                      <w:ind w:right="426"/>
                      <w:rPr>
                        <w:rFonts w:ascii="Arial" w:hAnsi="Arial" w:cs="Arial"/>
                        <w:b/>
                        <w:sz w:val="32"/>
                        <w:szCs w:val="36"/>
                      </w:rPr>
                    </w:pPr>
                    <w:r>
                      <w:rPr>
                        <w:rFonts w:ascii="Arial" w:hAnsi="Arial" w:cs="Arial"/>
                        <w:sz w:val="32"/>
                        <w:szCs w:val="36"/>
                      </w:rPr>
                      <w:tab/>
                    </w:r>
                    <w:r>
                      <w:rPr>
                        <w:rFonts w:ascii="Arial" w:hAnsi="Arial" w:cs="Arial"/>
                        <w:sz w:val="32"/>
                        <w:szCs w:val="36"/>
                      </w:rPr>
                      <w:tab/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3871595</wp:posOffset>
          </wp:positionH>
          <wp:positionV relativeFrom="paragraph">
            <wp:posOffset>-161925</wp:posOffset>
          </wp:positionV>
          <wp:extent cx="2095500" cy="502920"/>
          <wp:effectExtent l="0" t="0" r="0" b="0"/>
          <wp:wrapNone/>
          <wp:docPr id="8" name="Picture 8" descr="Tes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Tes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95500" cy="5029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182D08" w:rsidRPr="004B268A" w:rsidRDefault="00182D08" w:rsidP="004B268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D61F4"/>
    <w:multiLevelType w:val="hybridMultilevel"/>
    <w:tmpl w:val="8E56E38E"/>
    <w:lvl w:ilvl="0" w:tplc="080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>
    <w:nsid w:val="13780E94"/>
    <w:multiLevelType w:val="hybridMultilevel"/>
    <w:tmpl w:val="8E56E38E"/>
    <w:lvl w:ilvl="0" w:tplc="080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>
    <w:nsid w:val="1EDE6C62"/>
    <w:multiLevelType w:val="hybridMultilevel"/>
    <w:tmpl w:val="3FCE3C68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31FD7AAA"/>
    <w:multiLevelType w:val="hybridMultilevel"/>
    <w:tmpl w:val="5A26D0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4EA2018"/>
    <w:multiLevelType w:val="hybridMultilevel"/>
    <w:tmpl w:val="0478BD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5034D73"/>
    <w:multiLevelType w:val="hybridMultilevel"/>
    <w:tmpl w:val="BE204484"/>
    <w:lvl w:ilvl="0" w:tplc="FB6603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hAnsi="Calibri" w:cs="Times New Roman" w:hint="default"/>
      </w:rPr>
    </w:lvl>
    <w:lvl w:ilvl="1" w:tplc="38DA781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67F0DE4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B734FB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2EEA07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ECA880E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77C68D7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BC769A5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4F804D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6">
    <w:nsid w:val="7B665AEE"/>
    <w:multiLevelType w:val="hybridMultilevel"/>
    <w:tmpl w:val="8E56E38E"/>
    <w:lvl w:ilvl="0" w:tplc="080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>
    <w:nsid w:val="7BB40AA3"/>
    <w:multiLevelType w:val="hybridMultilevel"/>
    <w:tmpl w:val="C0DC2F86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1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ocumentProtection w:edit="forms" w:enforcement="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649F"/>
    <w:rsid w:val="000076EB"/>
    <w:rsid w:val="0001772C"/>
    <w:rsid w:val="00036589"/>
    <w:rsid w:val="00066AA7"/>
    <w:rsid w:val="00073D83"/>
    <w:rsid w:val="000744C4"/>
    <w:rsid w:val="00077180"/>
    <w:rsid w:val="000A2CE6"/>
    <w:rsid w:val="000C014B"/>
    <w:rsid w:val="000C5A71"/>
    <w:rsid w:val="000C74AD"/>
    <w:rsid w:val="000F1387"/>
    <w:rsid w:val="000F3971"/>
    <w:rsid w:val="00121B0E"/>
    <w:rsid w:val="001268EE"/>
    <w:rsid w:val="0017009A"/>
    <w:rsid w:val="00182D08"/>
    <w:rsid w:val="001834BC"/>
    <w:rsid w:val="00197272"/>
    <w:rsid w:val="001A4834"/>
    <w:rsid w:val="001B63A3"/>
    <w:rsid w:val="001E07EE"/>
    <w:rsid w:val="001E657E"/>
    <w:rsid w:val="00220FD2"/>
    <w:rsid w:val="00225B6E"/>
    <w:rsid w:val="002277CA"/>
    <w:rsid w:val="002413A0"/>
    <w:rsid w:val="002419AE"/>
    <w:rsid w:val="00241CEA"/>
    <w:rsid w:val="00245EAE"/>
    <w:rsid w:val="00254DD7"/>
    <w:rsid w:val="00293567"/>
    <w:rsid w:val="002E5AC0"/>
    <w:rsid w:val="0033388C"/>
    <w:rsid w:val="003636FA"/>
    <w:rsid w:val="003B4FFD"/>
    <w:rsid w:val="003D3553"/>
    <w:rsid w:val="003E36D3"/>
    <w:rsid w:val="003F1445"/>
    <w:rsid w:val="00406932"/>
    <w:rsid w:val="00414C82"/>
    <w:rsid w:val="00423F40"/>
    <w:rsid w:val="004369B0"/>
    <w:rsid w:val="004672D1"/>
    <w:rsid w:val="004900A5"/>
    <w:rsid w:val="00494CD1"/>
    <w:rsid w:val="004B268A"/>
    <w:rsid w:val="004B4627"/>
    <w:rsid w:val="004E39BC"/>
    <w:rsid w:val="004E7281"/>
    <w:rsid w:val="004E7D59"/>
    <w:rsid w:val="0050260A"/>
    <w:rsid w:val="00522E91"/>
    <w:rsid w:val="00524BBD"/>
    <w:rsid w:val="00554AC6"/>
    <w:rsid w:val="005A3895"/>
    <w:rsid w:val="005B2229"/>
    <w:rsid w:val="005E29A3"/>
    <w:rsid w:val="00603D3C"/>
    <w:rsid w:val="0064156C"/>
    <w:rsid w:val="0067290B"/>
    <w:rsid w:val="006A21EA"/>
    <w:rsid w:val="006B39F9"/>
    <w:rsid w:val="006C7D98"/>
    <w:rsid w:val="007A1010"/>
    <w:rsid w:val="007A41CD"/>
    <w:rsid w:val="007B306B"/>
    <w:rsid w:val="007B4681"/>
    <w:rsid w:val="007D723C"/>
    <w:rsid w:val="007E237D"/>
    <w:rsid w:val="00812D7F"/>
    <w:rsid w:val="00827584"/>
    <w:rsid w:val="008330E9"/>
    <w:rsid w:val="008351A9"/>
    <w:rsid w:val="00835C9F"/>
    <w:rsid w:val="00882680"/>
    <w:rsid w:val="008847CA"/>
    <w:rsid w:val="008B455C"/>
    <w:rsid w:val="009062A7"/>
    <w:rsid w:val="0091250C"/>
    <w:rsid w:val="00925821"/>
    <w:rsid w:val="00967328"/>
    <w:rsid w:val="009B52DB"/>
    <w:rsid w:val="009C2C99"/>
    <w:rsid w:val="009D5E1C"/>
    <w:rsid w:val="009E7E53"/>
    <w:rsid w:val="00A02863"/>
    <w:rsid w:val="00A0364E"/>
    <w:rsid w:val="00A31995"/>
    <w:rsid w:val="00A57C08"/>
    <w:rsid w:val="00A72708"/>
    <w:rsid w:val="00A75A8C"/>
    <w:rsid w:val="00A9068F"/>
    <w:rsid w:val="00A9369D"/>
    <w:rsid w:val="00A940E8"/>
    <w:rsid w:val="00AA7E3E"/>
    <w:rsid w:val="00AD2917"/>
    <w:rsid w:val="00AF5AB4"/>
    <w:rsid w:val="00B23DBF"/>
    <w:rsid w:val="00B563C2"/>
    <w:rsid w:val="00B631F1"/>
    <w:rsid w:val="00BA0A04"/>
    <w:rsid w:val="00BC0F67"/>
    <w:rsid w:val="00BD28C3"/>
    <w:rsid w:val="00BE2DD0"/>
    <w:rsid w:val="00C17825"/>
    <w:rsid w:val="00C3599B"/>
    <w:rsid w:val="00C516DA"/>
    <w:rsid w:val="00C75F9E"/>
    <w:rsid w:val="00C8649F"/>
    <w:rsid w:val="00C87495"/>
    <w:rsid w:val="00CA42F0"/>
    <w:rsid w:val="00CC017E"/>
    <w:rsid w:val="00CE25E0"/>
    <w:rsid w:val="00CF79E0"/>
    <w:rsid w:val="00DF3A20"/>
    <w:rsid w:val="00E2584D"/>
    <w:rsid w:val="00E40E9A"/>
    <w:rsid w:val="00E44371"/>
    <w:rsid w:val="00E465AD"/>
    <w:rsid w:val="00E51CBE"/>
    <w:rsid w:val="00E62769"/>
    <w:rsid w:val="00E74A9F"/>
    <w:rsid w:val="00E8473C"/>
    <w:rsid w:val="00EA43F3"/>
    <w:rsid w:val="00ED00A6"/>
    <w:rsid w:val="00ED1592"/>
    <w:rsid w:val="00ED7D6F"/>
    <w:rsid w:val="00EF1FD4"/>
    <w:rsid w:val="00F30CD0"/>
    <w:rsid w:val="00F5109E"/>
    <w:rsid w:val="00F7639C"/>
    <w:rsid w:val="00FC120C"/>
    <w:rsid w:val="00FC5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068F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9"/>
    <w:qFormat/>
    <w:rsid w:val="00494CD1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C8649F"/>
    <w:pPr>
      <w:keepNext/>
      <w:spacing w:after="0" w:line="240" w:lineRule="auto"/>
      <w:outlineLvl w:val="1"/>
    </w:pPr>
    <w:rPr>
      <w:rFonts w:ascii="Arial" w:hAnsi="Arial"/>
      <w:b/>
      <w:sz w:val="18"/>
      <w:szCs w:val="20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494CD1"/>
    <w:rPr>
      <w:rFonts w:ascii="Cambria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9"/>
    <w:locked/>
    <w:rsid w:val="00C8649F"/>
    <w:rPr>
      <w:rFonts w:ascii="Arial" w:eastAsia="Times New Roman" w:hAnsi="Arial" w:cs="Times New Roman"/>
      <w:b/>
      <w:sz w:val="20"/>
      <w:szCs w:val="20"/>
      <w:lang w:eastAsia="zh-CN"/>
    </w:rPr>
  </w:style>
  <w:style w:type="paragraph" w:styleId="Header">
    <w:name w:val="header"/>
    <w:basedOn w:val="Normal"/>
    <w:link w:val="HeaderChar"/>
    <w:uiPriority w:val="99"/>
    <w:rsid w:val="00C864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locked/>
    <w:rsid w:val="00C8649F"/>
    <w:rPr>
      <w:rFonts w:cs="Times New Roman"/>
    </w:rPr>
  </w:style>
  <w:style w:type="paragraph" w:styleId="Footer">
    <w:name w:val="footer"/>
    <w:basedOn w:val="Normal"/>
    <w:link w:val="FooterChar"/>
    <w:uiPriority w:val="99"/>
    <w:rsid w:val="00C864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locked/>
    <w:rsid w:val="00C8649F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C8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C8649F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C8649F"/>
    <w:rPr>
      <w:rFonts w:cs="Times New Roman"/>
      <w:color w:val="808080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rsid w:val="00C8649F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link w:val="z-TopofForm"/>
    <w:uiPriority w:val="99"/>
    <w:semiHidden/>
    <w:locked/>
    <w:rsid w:val="00C8649F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rsid w:val="00C8649F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link w:val="z-BottomofForm"/>
    <w:uiPriority w:val="99"/>
    <w:semiHidden/>
    <w:locked/>
    <w:rsid w:val="00C8649F"/>
    <w:rPr>
      <w:rFonts w:ascii="Arial" w:hAnsi="Arial" w:cs="Arial"/>
      <w:vanish/>
      <w:sz w:val="16"/>
      <w:szCs w:val="16"/>
    </w:rPr>
  </w:style>
  <w:style w:type="paragraph" w:styleId="NormalWeb">
    <w:name w:val="Normal (Web)"/>
    <w:basedOn w:val="Normal"/>
    <w:uiPriority w:val="99"/>
    <w:rsid w:val="00C8649F"/>
    <w:pPr>
      <w:spacing w:before="100" w:beforeAutospacing="1" w:after="100" w:afterAutospacing="1" w:line="240" w:lineRule="auto"/>
    </w:pPr>
    <w:rPr>
      <w:rFonts w:ascii="Verdana" w:hAnsi="Verdana"/>
      <w:sz w:val="19"/>
      <w:szCs w:val="19"/>
    </w:rPr>
  </w:style>
  <w:style w:type="character" w:styleId="Hyperlink">
    <w:name w:val="Hyperlink"/>
    <w:uiPriority w:val="99"/>
    <w:semiHidden/>
    <w:rsid w:val="00BC0F67"/>
    <w:rPr>
      <w:rFonts w:cs="Times New Roman"/>
      <w:color w:val="0000FF"/>
      <w:u w:val="single"/>
    </w:rPr>
  </w:style>
  <w:style w:type="character" w:styleId="Strong">
    <w:name w:val="Strong"/>
    <w:uiPriority w:val="99"/>
    <w:qFormat/>
    <w:rsid w:val="00BC0F67"/>
    <w:rPr>
      <w:rFonts w:cs="Times New Roman"/>
      <w:b/>
      <w:bCs/>
    </w:rPr>
  </w:style>
  <w:style w:type="paragraph" w:styleId="ListParagraph">
    <w:name w:val="List Paragraph"/>
    <w:basedOn w:val="Normal"/>
    <w:uiPriority w:val="99"/>
    <w:qFormat/>
    <w:rsid w:val="00CA42F0"/>
    <w:pPr>
      <w:ind w:left="720"/>
      <w:contextualSpacing/>
    </w:pPr>
  </w:style>
  <w:style w:type="table" w:styleId="TableGrid">
    <w:name w:val="Table Grid"/>
    <w:basedOn w:val="TableNormal"/>
    <w:uiPriority w:val="99"/>
    <w:rsid w:val="00CA42F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068F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9"/>
    <w:qFormat/>
    <w:rsid w:val="00494CD1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C8649F"/>
    <w:pPr>
      <w:keepNext/>
      <w:spacing w:after="0" w:line="240" w:lineRule="auto"/>
      <w:outlineLvl w:val="1"/>
    </w:pPr>
    <w:rPr>
      <w:rFonts w:ascii="Arial" w:hAnsi="Arial"/>
      <w:b/>
      <w:sz w:val="18"/>
      <w:szCs w:val="20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494CD1"/>
    <w:rPr>
      <w:rFonts w:ascii="Cambria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9"/>
    <w:locked/>
    <w:rsid w:val="00C8649F"/>
    <w:rPr>
      <w:rFonts w:ascii="Arial" w:eastAsia="Times New Roman" w:hAnsi="Arial" w:cs="Times New Roman"/>
      <w:b/>
      <w:sz w:val="20"/>
      <w:szCs w:val="20"/>
      <w:lang w:eastAsia="zh-CN"/>
    </w:rPr>
  </w:style>
  <w:style w:type="paragraph" w:styleId="Header">
    <w:name w:val="header"/>
    <w:basedOn w:val="Normal"/>
    <w:link w:val="HeaderChar"/>
    <w:uiPriority w:val="99"/>
    <w:rsid w:val="00C864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locked/>
    <w:rsid w:val="00C8649F"/>
    <w:rPr>
      <w:rFonts w:cs="Times New Roman"/>
    </w:rPr>
  </w:style>
  <w:style w:type="paragraph" w:styleId="Footer">
    <w:name w:val="footer"/>
    <w:basedOn w:val="Normal"/>
    <w:link w:val="FooterChar"/>
    <w:uiPriority w:val="99"/>
    <w:rsid w:val="00C864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locked/>
    <w:rsid w:val="00C8649F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C8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C8649F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C8649F"/>
    <w:rPr>
      <w:rFonts w:cs="Times New Roman"/>
      <w:color w:val="808080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rsid w:val="00C8649F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link w:val="z-TopofForm"/>
    <w:uiPriority w:val="99"/>
    <w:semiHidden/>
    <w:locked/>
    <w:rsid w:val="00C8649F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rsid w:val="00C8649F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link w:val="z-BottomofForm"/>
    <w:uiPriority w:val="99"/>
    <w:semiHidden/>
    <w:locked/>
    <w:rsid w:val="00C8649F"/>
    <w:rPr>
      <w:rFonts w:ascii="Arial" w:hAnsi="Arial" w:cs="Arial"/>
      <w:vanish/>
      <w:sz w:val="16"/>
      <w:szCs w:val="16"/>
    </w:rPr>
  </w:style>
  <w:style w:type="paragraph" w:styleId="NormalWeb">
    <w:name w:val="Normal (Web)"/>
    <w:basedOn w:val="Normal"/>
    <w:uiPriority w:val="99"/>
    <w:rsid w:val="00C8649F"/>
    <w:pPr>
      <w:spacing w:before="100" w:beforeAutospacing="1" w:after="100" w:afterAutospacing="1" w:line="240" w:lineRule="auto"/>
    </w:pPr>
    <w:rPr>
      <w:rFonts w:ascii="Verdana" w:hAnsi="Verdana"/>
      <w:sz w:val="19"/>
      <w:szCs w:val="19"/>
    </w:rPr>
  </w:style>
  <w:style w:type="character" w:styleId="Hyperlink">
    <w:name w:val="Hyperlink"/>
    <w:uiPriority w:val="99"/>
    <w:semiHidden/>
    <w:rsid w:val="00BC0F67"/>
    <w:rPr>
      <w:rFonts w:cs="Times New Roman"/>
      <w:color w:val="0000FF"/>
      <w:u w:val="single"/>
    </w:rPr>
  </w:style>
  <w:style w:type="character" w:styleId="Strong">
    <w:name w:val="Strong"/>
    <w:uiPriority w:val="99"/>
    <w:qFormat/>
    <w:rsid w:val="00BC0F67"/>
    <w:rPr>
      <w:rFonts w:cs="Times New Roman"/>
      <w:b/>
      <w:bCs/>
    </w:rPr>
  </w:style>
  <w:style w:type="paragraph" w:styleId="ListParagraph">
    <w:name w:val="List Paragraph"/>
    <w:basedOn w:val="Normal"/>
    <w:uiPriority w:val="99"/>
    <w:qFormat/>
    <w:rsid w:val="00CA42F0"/>
    <w:pPr>
      <w:ind w:left="720"/>
      <w:contextualSpacing/>
    </w:pPr>
  </w:style>
  <w:style w:type="table" w:styleId="TableGrid">
    <w:name w:val="Table Grid"/>
    <w:basedOn w:val="TableNormal"/>
    <w:uiPriority w:val="99"/>
    <w:rsid w:val="00CA42F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93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85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08497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8498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8499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8503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8504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0085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08496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8500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8502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8507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8509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0085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08495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8501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8506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8508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8510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0085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emf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5010E24F</Template>
  <TotalTime>0</TotalTime>
  <Pages>1</Pages>
  <Words>42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PG Online Ltd</Company>
  <LinksUpToDate>false</LinksUpToDate>
  <CharactersWithSpaces>338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PG Online Ltd</dc:creator>
  <cp:lastModifiedBy>Basya Williams</cp:lastModifiedBy>
  <cp:revision>2</cp:revision>
  <cp:lastPrinted>2013-08-19T15:24:00Z</cp:lastPrinted>
  <dcterms:created xsi:type="dcterms:W3CDTF">2019-01-22T11:54:00Z</dcterms:created>
  <dcterms:modified xsi:type="dcterms:W3CDTF">2019-01-22T11:54:00Z</dcterms:modified>
</cp:coreProperties>
</file>